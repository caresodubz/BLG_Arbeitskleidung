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3493" w:type="dxa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13"/>
        <w:gridCol w:w="992"/>
        <w:gridCol w:w="3175"/>
        <w:gridCol w:w="425"/>
        <w:gridCol w:w="1701"/>
        <w:gridCol w:w="2835"/>
        <w:gridCol w:w="425"/>
        <w:gridCol w:w="992"/>
        <w:gridCol w:w="2835"/>
      </w:tblGrid>
      <w:tr w:rsidR="009E6F59" w14:paraId="2095AB72" w14:textId="77777777" w:rsidTr="00CB3BF0">
        <w:trPr>
          <w:trHeight w:val="454"/>
        </w:trPr>
        <w:tc>
          <w:tcPr>
            <w:tcW w:w="113" w:type="dxa"/>
            <w:tcMar>
              <w:left w:w="28" w:type="dxa"/>
              <w:right w:w="28" w:type="dxa"/>
            </w:tcMar>
            <w:vAlign w:val="bottom"/>
          </w:tcPr>
          <w:p w14:paraId="2DF60BD5" w14:textId="77777777" w:rsidR="009E6F59" w:rsidRPr="00EC5A3F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b/>
              </w:rPr>
            </w:pPr>
          </w:p>
        </w:tc>
        <w:tc>
          <w:tcPr>
            <w:tcW w:w="992" w:type="dxa"/>
            <w:vAlign w:val="bottom"/>
          </w:tcPr>
          <w:p w14:paraId="5330AF89" w14:textId="77777777" w:rsidR="009E6F59" w:rsidRPr="00EC5A3F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b/>
              </w:rPr>
            </w:pPr>
            <w:r w:rsidRPr="00EC5A3F">
              <w:rPr>
                <w:b/>
              </w:rPr>
              <w:t>Name:</w:t>
            </w:r>
          </w:p>
        </w:tc>
        <w:tc>
          <w:tcPr>
            <w:tcW w:w="317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DCB0DB7" w14:textId="77777777" w:rsidR="009E6F59" w:rsidRDefault="009E6F59" w:rsidP="009A03B4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425" w:type="dxa"/>
            <w:tcBorders>
              <w:bottom w:val="nil"/>
            </w:tcBorders>
            <w:vAlign w:val="bottom"/>
          </w:tcPr>
          <w:p w14:paraId="41D9CB0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14:paraId="5B4E58B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b/>
              </w:rPr>
              <w:t>Personal Nr.: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67AED692" w14:textId="77777777" w:rsidR="009E6F59" w:rsidRDefault="009E6F59" w:rsidP="00E934B6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425" w:type="dxa"/>
            <w:tcBorders>
              <w:bottom w:val="nil"/>
            </w:tcBorders>
            <w:vAlign w:val="bottom"/>
          </w:tcPr>
          <w:p w14:paraId="396A9AA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bottom w:val="nil"/>
            </w:tcBorders>
            <w:vAlign w:val="bottom"/>
          </w:tcPr>
          <w:p w14:paraId="49BC871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  <w:r w:rsidRPr="00EC5A3F">
              <w:rPr>
                <w:b/>
              </w:rPr>
              <w:t>Firma: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60971F39" w14:textId="77777777" w:rsidR="009E6F59" w:rsidRPr="00EC5A3F" w:rsidRDefault="00E61474" w:rsidP="00CB3BF0">
            <w:pPr>
              <w:pStyle w:val="Kopfzeile"/>
              <w:tabs>
                <w:tab w:val="clear" w:pos="4536"/>
                <w:tab w:val="clear" w:pos="9072"/>
              </w:tabs>
              <w:rPr>
                <w:b/>
              </w:rPr>
            </w:pPr>
            <w:r>
              <w:rPr>
                <w:b/>
              </w:rPr>
              <w:t>BLG S &amp; F</w:t>
            </w:r>
          </w:p>
        </w:tc>
      </w:tr>
    </w:tbl>
    <w:p w14:paraId="28DEF0CF" w14:textId="77777777" w:rsidR="009E6F59" w:rsidRDefault="009E6F59" w:rsidP="009E6F59">
      <w:pPr>
        <w:pStyle w:val="Kopfzeile"/>
        <w:tabs>
          <w:tab w:val="clear" w:pos="4536"/>
          <w:tab w:val="clear" w:pos="9072"/>
          <w:tab w:val="left" w:pos="9059"/>
        </w:tabs>
        <w:rPr>
          <w:sz w:val="10"/>
          <w:szCs w:val="16"/>
        </w:rPr>
      </w:pPr>
    </w:p>
    <w:p w14:paraId="0BC8F81D" w14:textId="77777777" w:rsidR="009E6F59" w:rsidRDefault="009E6F59" w:rsidP="009E6F59">
      <w:pPr>
        <w:pStyle w:val="Kopfzeile"/>
        <w:tabs>
          <w:tab w:val="clear" w:pos="4536"/>
          <w:tab w:val="clear" w:pos="9072"/>
          <w:tab w:val="left" w:pos="9059"/>
        </w:tabs>
        <w:rPr>
          <w:sz w:val="10"/>
          <w:szCs w:val="16"/>
        </w:rPr>
      </w:pPr>
    </w:p>
    <w:tbl>
      <w:tblPr>
        <w:tblStyle w:val="Tabellenraster"/>
        <w:tblW w:w="14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992"/>
        <w:gridCol w:w="992"/>
        <w:gridCol w:w="1701"/>
        <w:gridCol w:w="1660"/>
        <w:gridCol w:w="1986"/>
        <w:gridCol w:w="1644"/>
        <w:gridCol w:w="1983"/>
        <w:gridCol w:w="2084"/>
      </w:tblGrid>
      <w:tr w:rsidR="009E6F59" w:rsidRPr="00132971" w14:paraId="0E852CF4" w14:textId="77777777" w:rsidTr="00E50AE0">
        <w:trPr>
          <w:trHeight w:val="510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  <w:tcMar>
              <w:left w:w="28" w:type="dxa"/>
              <w:right w:w="28" w:type="dxa"/>
            </w:tcMar>
            <w:vAlign w:val="center"/>
          </w:tcPr>
          <w:p w14:paraId="37E32BE1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Arbeitskleidung</w:t>
            </w:r>
          </w:p>
        </w:tc>
        <w:tc>
          <w:tcPr>
            <w:tcW w:w="534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21172B2F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Ausgabe</w:t>
            </w:r>
          </w:p>
        </w:tc>
        <w:tc>
          <w:tcPr>
            <w:tcW w:w="57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10E078C1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Rückgabe</w:t>
            </w:r>
          </w:p>
        </w:tc>
      </w:tr>
      <w:tr w:rsidR="009E6F59" w:rsidRPr="00132971" w14:paraId="793AEDC4" w14:textId="77777777" w:rsidTr="001D486D">
        <w:trPr>
          <w:trHeight w:val="624"/>
        </w:trPr>
        <w:tc>
          <w:tcPr>
            <w:tcW w:w="154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61A3FE5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b/>
              </w:rPr>
            </w:pPr>
            <w:r>
              <w:rPr>
                <w:b/>
              </w:rPr>
              <w:t>Kleidung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11F0F5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Menge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55CCC2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Größe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CFB94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Ausgabe am</w:t>
            </w:r>
          </w:p>
        </w:tc>
        <w:tc>
          <w:tcPr>
            <w:tcW w:w="16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3316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 w:rsidRPr="00132971">
              <w:rPr>
                <w:b/>
              </w:rPr>
              <w:t>Unterschrift MA</w:t>
            </w:r>
          </w:p>
        </w:tc>
        <w:tc>
          <w:tcPr>
            <w:tcW w:w="198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F0900F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 w:rsidRPr="00132971">
              <w:rPr>
                <w:b/>
              </w:rPr>
              <w:t>Unterschrift</w:t>
            </w:r>
            <w:r>
              <w:rPr>
                <w:b/>
              </w:rPr>
              <w:t xml:space="preserve"> Administration</w:t>
            </w:r>
          </w:p>
        </w:tc>
        <w:tc>
          <w:tcPr>
            <w:tcW w:w="164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ED36AB5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b/>
              </w:rPr>
              <w:t>Rückgabe am</w:t>
            </w:r>
          </w:p>
        </w:tc>
        <w:tc>
          <w:tcPr>
            <w:tcW w:w="19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B1AB1A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 w:rsidRPr="00132971">
              <w:rPr>
                <w:b/>
              </w:rPr>
              <w:t>Unterschrift MA</w:t>
            </w:r>
          </w:p>
        </w:tc>
        <w:tc>
          <w:tcPr>
            <w:tcW w:w="208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FDB5F9" w14:textId="77777777" w:rsidR="009E6F59" w:rsidRPr="00132971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 w:rsidRPr="00132971">
              <w:rPr>
                <w:b/>
              </w:rPr>
              <w:t>Unterschrift</w:t>
            </w:r>
            <w:r>
              <w:rPr>
                <w:b/>
              </w:rPr>
              <w:t xml:space="preserve"> Administration</w:t>
            </w:r>
          </w:p>
        </w:tc>
      </w:tr>
      <w:tr w:rsidR="009E6F59" w14:paraId="358EA037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C07003" w14:textId="65C60679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960E0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A46AA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28D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8A7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8B5F2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1CD7C1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1E1E9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87CB4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7045794D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BA52FA7" w14:textId="78F32B24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21F30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7654A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B3C9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AC0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833D7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ADAB4D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573F37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210EE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1FC63F45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4B6075" w14:textId="1CD8CD5F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C0281E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CFE8E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D63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A05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156D8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61846F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67208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58FBF1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3D2D3071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75F124" w14:textId="444B6EFB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B0B8F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B488C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F810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68BE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A17E32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473323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AFB1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60872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0A1CBA1F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A83A0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C6729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5C03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2B1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1B7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D8DB8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E6B82B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82A62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2D3A27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1FE05DA5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1CE37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4F52E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2B44D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15A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0634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3D97E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FA1F9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B8CA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6F822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591112E9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75501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8F6C3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36267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391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1C28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2DFDF2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181950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3F9CB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6BEA87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005F2EF9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0F6BA1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A0EA6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4D9FC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62C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F28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728685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38199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3A87F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7F5EA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34B87982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99B510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C3FFE7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3D280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1F41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FFE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CF2A52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3B6874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70C55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4ED7C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47D8EB4A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A3B02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5679D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8D1D3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5FD2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846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5A7A8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21C34D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24BA42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A43D3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6BBCFFA2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C7569D" w14:textId="77777777" w:rsidR="009E6F59" w:rsidRPr="00120374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52B1F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82C812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24D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39AF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CEAAAA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1A22F8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05F39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E750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2B88001C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7E57C" w14:textId="77777777" w:rsidR="009E6F59" w:rsidRPr="00120374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1B94C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282C4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754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B5506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19A96A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4850002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5DFE8E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FB5F6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14:paraId="0A383008" w14:textId="77777777" w:rsidTr="001D486D">
        <w:trPr>
          <w:trHeight w:val="454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78F828" w14:textId="77777777" w:rsidR="009E6F59" w:rsidRPr="00120374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D4E30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69535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66C9EE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5D615D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D059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D7BBB9B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ED9160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F9F7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</w:tbl>
    <w:p w14:paraId="28975855" w14:textId="77777777" w:rsidR="009E6F59" w:rsidRDefault="009E6F59" w:rsidP="009E6F59">
      <w:pPr>
        <w:pStyle w:val="Kopfzeile"/>
        <w:tabs>
          <w:tab w:val="clear" w:pos="4536"/>
          <w:tab w:val="clear" w:pos="9072"/>
          <w:tab w:val="left" w:pos="9059"/>
        </w:tabs>
        <w:rPr>
          <w:sz w:val="10"/>
          <w:szCs w:val="16"/>
        </w:rPr>
      </w:pPr>
    </w:p>
    <w:tbl>
      <w:tblPr>
        <w:tblStyle w:val="Tabellenraster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544"/>
        <w:gridCol w:w="284"/>
        <w:gridCol w:w="5103"/>
      </w:tblGrid>
      <w:tr w:rsidR="009E6F59" w14:paraId="07EB711E" w14:textId="77777777" w:rsidTr="00CB3BF0">
        <w:tc>
          <w:tcPr>
            <w:tcW w:w="3402" w:type="dxa"/>
          </w:tcPr>
          <w:p w14:paraId="51247BE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  <w:r>
              <w:t>Personal verantwortlich: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FB27AF9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284" w:type="dxa"/>
          </w:tcPr>
          <w:p w14:paraId="7D24A0C8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1392274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9E6F59" w:rsidRPr="00692923" w14:paraId="1B57425F" w14:textId="77777777" w:rsidTr="00CB3BF0">
        <w:tc>
          <w:tcPr>
            <w:tcW w:w="3402" w:type="dxa"/>
          </w:tcPr>
          <w:p w14:paraId="6E5F4F7C" w14:textId="77777777" w:rsidR="009E6F59" w:rsidRDefault="009E6F59" w:rsidP="00CB3BF0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5979273E" w14:textId="77777777" w:rsidR="009E6F59" w:rsidRPr="00692923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0"/>
              </w:rPr>
            </w:pPr>
            <w:r w:rsidRPr="00692923">
              <w:rPr>
                <w:sz w:val="20"/>
              </w:rPr>
              <w:t>Name</w:t>
            </w:r>
          </w:p>
        </w:tc>
        <w:tc>
          <w:tcPr>
            <w:tcW w:w="284" w:type="dxa"/>
          </w:tcPr>
          <w:p w14:paraId="17E35A01" w14:textId="77777777" w:rsidR="009E6F59" w:rsidRPr="00692923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0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0800A219" w14:textId="77777777" w:rsidR="009E6F59" w:rsidRPr="00692923" w:rsidRDefault="009E6F59" w:rsidP="00CB3BF0">
            <w:pPr>
              <w:pStyle w:val="Kopfzeile"/>
              <w:tabs>
                <w:tab w:val="clear" w:pos="4536"/>
                <w:tab w:val="clear" w:pos="9072"/>
              </w:tabs>
              <w:rPr>
                <w:sz w:val="20"/>
              </w:rPr>
            </w:pPr>
            <w:r w:rsidRPr="00692923">
              <w:rPr>
                <w:sz w:val="20"/>
              </w:rPr>
              <w:t>Unterschrift</w:t>
            </w:r>
          </w:p>
        </w:tc>
      </w:tr>
    </w:tbl>
    <w:p w14:paraId="7D99ED35" w14:textId="77777777" w:rsidR="00A414D1" w:rsidRPr="00724DCF" w:rsidRDefault="00A414D1" w:rsidP="009E6F59">
      <w:pPr>
        <w:pStyle w:val="Blocktext"/>
        <w:ind w:left="0"/>
      </w:pPr>
    </w:p>
    <w:sectPr w:rsidR="00A414D1" w:rsidRPr="00724DCF" w:rsidSect="00286920">
      <w:headerReference w:type="default" r:id="rId11"/>
      <w:footerReference w:type="default" r:id="rId12"/>
      <w:type w:val="continuous"/>
      <w:pgSz w:w="16838" w:h="11906" w:orient="landscape" w:code="9"/>
      <w:pgMar w:top="-1985" w:right="567" w:bottom="-964" w:left="567" w:header="567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89A25" w14:textId="77777777" w:rsidR="00286920" w:rsidRDefault="00286920" w:rsidP="00A414D1">
      <w:r>
        <w:separator/>
      </w:r>
    </w:p>
  </w:endnote>
  <w:endnote w:type="continuationSeparator" w:id="0">
    <w:p w14:paraId="2683DA95" w14:textId="77777777" w:rsidR="00286920" w:rsidRDefault="00286920" w:rsidP="00A41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41EE8" w14:textId="77777777" w:rsidR="00914D5E" w:rsidRDefault="00914D5E" w:rsidP="00A414D1">
    <w:pPr>
      <w:pStyle w:val="Fuzeile"/>
      <w:rPr>
        <w:noProof/>
      </w:rPr>
    </w:pPr>
    <w:r>
      <w:tab/>
    </w:r>
    <w:r>
      <w:tab/>
    </w:r>
  </w:p>
  <w:p w14:paraId="0CA2A5EB" w14:textId="77777777" w:rsidR="005C2CF1" w:rsidRDefault="005C2CF1" w:rsidP="00A414D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6858F" w14:textId="77777777" w:rsidR="00286920" w:rsidRDefault="00286920" w:rsidP="00A414D1">
      <w:r>
        <w:separator/>
      </w:r>
    </w:p>
  </w:footnote>
  <w:footnote w:type="continuationSeparator" w:id="0">
    <w:p w14:paraId="1E7781CF" w14:textId="77777777" w:rsidR="00286920" w:rsidRDefault="00286920" w:rsidP="00A41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443AA" w14:textId="77777777" w:rsidR="00B63370" w:rsidRDefault="00561492" w:rsidP="00A414D1">
    <w:pPr>
      <w:pStyle w:val="Kopfzeil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9053A7" wp14:editId="7CE6106C">
              <wp:simplePos x="0" y="0"/>
              <wp:positionH relativeFrom="column">
                <wp:posOffset>-17145</wp:posOffset>
              </wp:positionH>
              <wp:positionV relativeFrom="paragraph">
                <wp:posOffset>154305</wp:posOffset>
              </wp:positionV>
              <wp:extent cx="9982200" cy="6847205"/>
              <wp:effectExtent l="0" t="0" r="0" b="10795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82200" cy="6847205"/>
                        <a:chOff x="0" y="0"/>
                        <a:chExt cx="9982200" cy="6847205"/>
                      </a:xfrm>
                    </wpg:grpSpPr>
                    <wps:wsp>
                      <wps:cNvPr id="22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9525" y="438150"/>
                          <a:ext cx="9972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B1923" w14:textId="77777777" w:rsidR="00BC00C0" w:rsidRPr="004C6A3A" w:rsidRDefault="00046461" w:rsidP="00BC00C0">
                            <w:pPr>
                              <w:pStyle w:val="BLGRahmenFelder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Titel </w:instrText>
                            </w:r>
                            <w:r>
                              <w:fldChar w:fldCharType="separate"/>
                            </w:r>
                            <w:r w:rsidR="0045175B">
                              <w:t>Ausgabe Arbeitskleidung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962025" y="247650"/>
                          <a:ext cx="1333500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05CA6D" w14:textId="77777777" w:rsidR="00BC00C0" w:rsidRPr="00780060" w:rsidRDefault="00BC00C0" w:rsidP="00BC00C0">
                            <w:pPr>
                              <w:pStyle w:val="BLGRahmenKopf"/>
                            </w:pPr>
                            <w:r>
                              <w:t>M</w:t>
                            </w:r>
                            <w:r w:rsidRPr="00780060">
                              <w:t>anagementsystem</w:t>
                            </w:r>
                          </w:p>
                          <w:p w14:paraId="00338DB2" w14:textId="77777777" w:rsidR="00BC00C0" w:rsidRDefault="00BC00C0" w:rsidP="00BC00C0"/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  <wps:wsp>
                      <wps:cNvPr id="25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4476750" y="76200"/>
                          <a:ext cx="10382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80BF48" w14:textId="77777777" w:rsidR="00BC00C0" w:rsidRPr="004C6A3A" w:rsidRDefault="00A3448E" w:rsidP="00BC00C0">
                            <w:pPr>
                              <w:pStyle w:val="BLGRahmenKopf"/>
                            </w:pPr>
                            <w:r>
                              <w:t xml:space="preserve">BLG </w:t>
                            </w:r>
                            <w:proofErr w:type="spellStart"/>
                            <w:r>
                              <w:t>Contract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Picture 2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39125" y="9525"/>
                          <a:ext cx="1725295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0" name="Grafik 1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845" cy="3594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3838575" y="6477000"/>
                          <a:ext cx="2519680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AFF1DB" w14:textId="77777777" w:rsidR="00BC00C0" w:rsidRPr="000F78C2" w:rsidRDefault="0045175B" w:rsidP="00BC00C0">
                            <w:pPr>
                              <w:pStyle w:val="BLGRahmenKopf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Nummer </w:instrText>
                            </w:r>
                            <w:r>
                              <w:fldChar w:fldCharType="separate"/>
                            </w:r>
                            <w:r>
                              <w:t>CDE_BBG-F0145.01</w:t>
                            </w:r>
                            <w:r>
                              <w:fldChar w:fldCharType="end"/>
                            </w:r>
                            <w:r w:rsidR="00BC00C0">
                              <w:t xml:space="preserve">, </w:t>
                            </w:r>
                            <w:r>
                              <w:fldChar w:fldCharType="begin"/>
                            </w:r>
                            <w:r>
                              <w:instrText xml:space="preserve"> DOCPROPERTY  Version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5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9077324" y="6467475"/>
                          <a:ext cx="900000" cy="1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65DB64" w14:textId="77777777" w:rsidR="00BC00C0" w:rsidRPr="000F78C2" w:rsidRDefault="00BC00C0" w:rsidP="00BC00C0">
                            <w:pPr>
                              <w:pStyle w:val="Fuzeile"/>
                              <w:rPr>
                                <w:b/>
                              </w:rPr>
                            </w:pPr>
                            <w:r>
                              <w:t xml:space="preserve">Seite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 w:rsidR="000B7DF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von </w:t>
                            </w:r>
                            <w:r w:rsidR="0045175B">
                              <w:fldChar w:fldCharType="begin"/>
                            </w:r>
                            <w:r w:rsidR="0045175B">
                              <w:instrText xml:space="preserve"> NUMPAGES </w:instrText>
                            </w:r>
                            <w:r w:rsidR="0045175B">
                              <w:fldChar w:fldCharType="separate"/>
                            </w:r>
                            <w:r w:rsidR="000B7DF3">
                              <w:rPr>
                                <w:noProof/>
                              </w:rPr>
                              <w:t>1</w:t>
                            </w:r>
                            <w:r w:rsidR="0045175B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4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885950" y="6667500"/>
                          <a:ext cx="6296025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AD0802" w14:textId="77777777" w:rsidR="00BC00C0" w:rsidRPr="00914D5E" w:rsidRDefault="00BC00C0" w:rsidP="00BC00C0">
                            <w:pPr>
                              <w:pStyle w:val="Fuzeile"/>
                            </w:pPr>
                            <w:r w:rsidRPr="00914D5E">
                              <w:t>D</w:t>
                            </w:r>
                            <w:r w:rsidR="00561492">
                              <w:t xml:space="preserve">ie gedruckte Version dieses Dokuments </w:t>
                            </w:r>
                            <w:r w:rsidRPr="00914D5E">
                              <w:t>unterliegt keinem zentralen Änderungsdienst.</w:t>
                            </w:r>
                          </w:p>
                          <w:p w14:paraId="7819063F" w14:textId="77777777" w:rsidR="00BC00C0" w:rsidRPr="00BB3C9E" w:rsidRDefault="00BC00C0" w:rsidP="00BC00C0">
                            <w:pPr>
                              <w:pStyle w:val="Fuzeile"/>
                            </w:pPr>
                          </w:p>
                          <w:p w14:paraId="731190B3" w14:textId="77777777" w:rsidR="00BC00C0" w:rsidRPr="000F78C2" w:rsidRDefault="00BC00C0" w:rsidP="00BC00C0">
                            <w:pPr>
                              <w:pStyle w:val="Fuzeile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59053A7" id="Gruppieren 1" o:spid="_x0000_s1026" style="position:absolute;margin-left:-1.35pt;margin-top:12.15pt;width:786pt;height:539.15pt;z-index:251659264;mso-width-relative:margin" coordsize="99822,68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left:95;top:4381;width:99727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" stroked="f">
                <v:textbox inset="0,0,0,0">
                  <w:txbxContent>
                    <w:p w14:paraId="4D2B1923" w14:textId="77777777" w:rsidR="00BC00C0" w:rsidRPr="004C6A3A" w:rsidRDefault="00046461" w:rsidP="00BC00C0">
                      <w:pPr>
                        <w:pStyle w:val="BLGRahmenFelder"/>
                      </w:pPr>
                      <w:r>
                        <w:fldChar w:fldCharType="begin"/>
                      </w:r>
                      <w:r>
                        <w:instrText xml:space="preserve"> DOCPROPERTY  Titel </w:instrText>
                      </w:r>
                      <w:r>
                        <w:fldChar w:fldCharType="separate"/>
                      </w:r>
                      <w:r w:rsidR="0045175B">
                        <w:t>Ausgabe Arbeitskleidung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v:shape id="Text Box 24" o:spid="_x0000_s1028" type="#_x0000_t202" style="position:absolute;left:9620;top:2476;width:13335;height:17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" filled="f" stroked="f">
                <v:textbox inset="0,0,0,0">
                  <w:txbxContent>
                    <w:p w14:paraId="3305CA6D" w14:textId="77777777" w:rsidR="00BC00C0" w:rsidRPr="00780060" w:rsidRDefault="00BC00C0" w:rsidP="00BC00C0">
                      <w:pPr>
                        <w:pStyle w:val="BLGRahmenKopf"/>
                      </w:pPr>
                      <w:r>
                        <w:t>M</w:t>
                      </w:r>
                      <w:r w:rsidRPr="00780060">
                        <w:t>anagementsystem</w:t>
                      </w:r>
                    </w:p>
                    <w:p w14:paraId="00338DB2" w14:textId="77777777" w:rsidR="00BC00C0" w:rsidRDefault="00BC00C0" w:rsidP="00BC00C0"/>
                  </w:txbxContent>
                </v:textbox>
              </v:shape>
              <v:shape id="Text Box 25" o:spid="_x0000_s1029" type="#_x0000_t202" style="position:absolute;left:44767;top:762;width:10382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" filled="f" stroked="f">
                <v:textbox inset="0,0,0,0">
                  <w:txbxContent>
                    <w:p w14:paraId="3980BF48" w14:textId="77777777" w:rsidR="00BC00C0" w:rsidRPr="004C6A3A" w:rsidRDefault="00A3448E" w:rsidP="00BC00C0">
                      <w:pPr>
                        <w:pStyle w:val="BLGRahmenKopf"/>
                      </w:pPr>
                      <w:r>
                        <w:t xml:space="preserve">BLG </w:t>
                      </w:r>
                      <w:proofErr w:type="spellStart"/>
                      <w:r>
                        <w:t>Contract</w:t>
                      </w:r>
                      <w:proofErr w:type="spellEnd"/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30" type="#_x0000_t75" style="position:absolute;left:82391;top:95;width:17253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">
                <v:imagedata r:id="rId3" o:title=""/>
              </v:shape>
              <v:shape id="Grafik 10" o:spid="_x0000_s1031" type="#_x0000_t75" style="position:absolute;width:9188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">
                <v:imagedata r:id="rId4" o:title=""/>
              </v:shape>
              <v:shape id="Text Box 25" o:spid="_x0000_s1032" type="#_x0000_t202" style="position:absolute;left:38385;top:64770;width:251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+kowwAAANsAAAAPAAAAZHJzL2Rvd25yZXYueG1sRI9Ba8JA&#10;FITvBf/D8gQvxWyUUk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pPvpKMMAAADbAAAADwAA&#10;AAAAAAAAAAAAAAAHAgAAZHJzL2Rvd25yZXYueG1sUEsFBgAAAAADAAMAtwAAAPcCAAAAAA==&#10;" filled="f" stroked="f">
                <v:textbox inset="0,0,0,0">
                  <w:txbxContent>
                    <w:p w14:paraId="26AFF1DB" w14:textId="77777777" w:rsidR="00BC00C0" w:rsidRPr="000F78C2" w:rsidRDefault="0045175B" w:rsidP="00BC00C0">
                      <w:pPr>
                        <w:pStyle w:val="BLGRahmenKopf"/>
                      </w:pPr>
                      <w:r>
                        <w:fldChar w:fldCharType="begin"/>
                      </w:r>
                      <w:r>
                        <w:instrText xml:space="preserve"> DOCPROPERTY  Nummer </w:instrText>
                      </w:r>
                      <w:r>
                        <w:fldChar w:fldCharType="separate"/>
                      </w:r>
                      <w:r>
                        <w:t>CDE_BBG-F0145.01</w:t>
                      </w:r>
                      <w:r>
                        <w:fldChar w:fldCharType="end"/>
                      </w:r>
                      <w:r w:rsidR="00BC00C0">
                        <w:t xml:space="preserve">, </w:t>
                      </w:r>
                      <w:r>
                        <w:fldChar w:fldCharType="begin"/>
                      </w:r>
                      <w:r>
                        <w:instrText xml:space="preserve"> DOCPROPERTY  Version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v:shape id="Text Box 25" o:spid="_x0000_s1033" type="#_x0000_t202" style="position:absolute;left:90773;top:64674;width:90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FcxAAAANsAAAAPAAAAZHJzL2Rvd25yZXYueG1sRI/NasMw&#10;EITvgb6D2EIuoZFTkl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CsScVzEAAAA2wAAAA8A&#10;AAAAAAAAAAAAAAAABwIAAGRycy9kb3ducmV2LnhtbFBLBQYAAAAAAwADALcAAAD4AgAAAAA=&#10;" filled="f" stroked="f">
                <v:textbox inset="0,0,0,0">
                  <w:txbxContent>
                    <w:p w14:paraId="5565DB64" w14:textId="77777777" w:rsidR="00BC00C0" w:rsidRPr="000F78C2" w:rsidRDefault="00BC00C0" w:rsidP="00BC00C0">
                      <w:pPr>
                        <w:pStyle w:val="Fuzeile"/>
                        <w:rPr>
                          <w:b/>
                        </w:rPr>
                      </w:pPr>
                      <w:r>
                        <w:t xml:space="preserve">Seite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 w:rsidR="000B7DF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von </w:t>
                      </w:r>
                      <w:r w:rsidR="0045175B">
                        <w:fldChar w:fldCharType="begin"/>
                      </w:r>
                      <w:r w:rsidR="0045175B">
                        <w:instrText xml:space="preserve"> NUMPAGES </w:instrText>
                      </w:r>
                      <w:r w:rsidR="0045175B">
                        <w:fldChar w:fldCharType="separate"/>
                      </w:r>
                      <w:r w:rsidR="000B7DF3">
                        <w:rPr>
                          <w:noProof/>
                        </w:rPr>
                        <w:t>1</w:t>
                      </w:r>
                      <w:r w:rsidR="0045175B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25" o:spid="_x0000_s1034" type="#_x0000_t202" style="position:absolute;left:18859;top:66675;width:6296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" filled="f" stroked="f">
                <v:textbox inset="0,0,0,0">
                  <w:txbxContent>
                    <w:p w14:paraId="3BAD0802" w14:textId="77777777" w:rsidR="00BC00C0" w:rsidRPr="00914D5E" w:rsidRDefault="00BC00C0" w:rsidP="00BC00C0">
                      <w:pPr>
                        <w:pStyle w:val="Fuzeile"/>
                      </w:pPr>
                      <w:r w:rsidRPr="00914D5E">
                        <w:t>D</w:t>
                      </w:r>
                      <w:r w:rsidR="00561492">
                        <w:t xml:space="preserve">ie gedruckte Version dieses Dokuments </w:t>
                      </w:r>
                      <w:r w:rsidRPr="00914D5E">
                        <w:t>unterliegt keinem zentralen Änderungsdienst.</w:t>
                      </w:r>
                    </w:p>
                    <w:p w14:paraId="7819063F" w14:textId="77777777" w:rsidR="00BC00C0" w:rsidRPr="00BB3C9E" w:rsidRDefault="00BC00C0" w:rsidP="00BC00C0">
                      <w:pPr>
                        <w:pStyle w:val="Fuzeile"/>
                      </w:pPr>
                    </w:p>
                    <w:p w14:paraId="731190B3" w14:textId="77777777" w:rsidR="00BC00C0" w:rsidRPr="000F78C2" w:rsidRDefault="00BC00C0" w:rsidP="00BC00C0">
                      <w:pPr>
                        <w:pStyle w:val="Fuzeile"/>
                        <w:rPr>
                          <w:b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3C0D25">
      <w:rPr>
        <w:noProof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2110E883" wp14:editId="20B4A503">
              <wp:simplePos x="0" y="0"/>
              <wp:positionH relativeFrom="column">
                <wp:posOffset>-38735</wp:posOffset>
              </wp:positionH>
              <wp:positionV relativeFrom="paragraph">
                <wp:posOffset>394970</wp:posOffset>
              </wp:positionV>
              <wp:extent cx="6371590" cy="0"/>
              <wp:effectExtent l="0" t="0" r="0" b="0"/>
              <wp:wrapNone/>
              <wp:docPr id="9" name="Gerader Verbinde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1590" cy="0"/>
                      </a:xfrm>
                      <a:prstGeom prst="line">
                        <a:avLst/>
                      </a:prstGeom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F45A93" id="Gerader Verbinder 9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31.1pt" to="498.6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7C85D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FC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76E82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F260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2CF4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6453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66A9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3ACB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5A659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B8F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121FB0"/>
    <w:multiLevelType w:val="hybridMultilevel"/>
    <w:tmpl w:val="C352CAFC"/>
    <w:lvl w:ilvl="0" w:tplc="F43431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BA2EE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2EFA5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6E2A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6AA0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5F63C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3077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1670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35C18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366D34"/>
    <w:multiLevelType w:val="multilevel"/>
    <w:tmpl w:val="33941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54244B9"/>
    <w:multiLevelType w:val="hybridMultilevel"/>
    <w:tmpl w:val="DC485172"/>
    <w:lvl w:ilvl="0" w:tplc="D2F6AE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90BD1"/>
    <w:multiLevelType w:val="multilevel"/>
    <w:tmpl w:val="E116A61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4" w15:restartNumberingAfterBreak="0">
    <w:nsid w:val="2D4C03B3"/>
    <w:multiLevelType w:val="hybridMultilevel"/>
    <w:tmpl w:val="D244F218"/>
    <w:lvl w:ilvl="0" w:tplc="28E401C8">
      <w:start w:val="3"/>
      <w:numFmt w:val="bullet"/>
      <w:pStyle w:val="Liste4"/>
      <w:lvlText w:val="-"/>
      <w:lvlJc w:val="left"/>
      <w:pPr>
        <w:ind w:left="262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5" w15:restartNumberingAfterBreak="0">
    <w:nsid w:val="33A86247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4333FBC"/>
    <w:multiLevelType w:val="hybridMultilevel"/>
    <w:tmpl w:val="C674F080"/>
    <w:lvl w:ilvl="0" w:tplc="6FC2F918">
      <w:start w:val="3"/>
      <w:numFmt w:val="bullet"/>
      <w:lvlText w:val="-"/>
      <w:lvlJc w:val="left"/>
      <w:pPr>
        <w:ind w:left="262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7" w15:restartNumberingAfterBreak="0">
    <w:nsid w:val="34C82A12"/>
    <w:multiLevelType w:val="multilevel"/>
    <w:tmpl w:val="446A14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Restart w:val="2"/>
      <w:lvlText w:val="%1.%2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B2D5A67"/>
    <w:multiLevelType w:val="hybridMultilevel"/>
    <w:tmpl w:val="93FCC776"/>
    <w:lvl w:ilvl="0" w:tplc="FCD4EB9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912BA34">
      <w:start w:val="1"/>
      <w:numFmt w:val="bullet"/>
      <w:pStyle w:val="Liste3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6024F4"/>
    <w:multiLevelType w:val="multilevel"/>
    <w:tmpl w:val="63DA3414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0529BB"/>
    <w:multiLevelType w:val="multilevel"/>
    <w:tmpl w:val="97CAB5EA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1"/>
      <w:pStyle w:val="Listennummer2"/>
      <w:lvlText w:val="%1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2"/>
      <w:pStyle w:val="Listennummer3"/>
      <w:lvlText w:val="%1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Restart w:val="3"/>
      <w:pStyle w:val="Listennummer4"/>
      <w:lvlText w:val="%1.%2.%3.%4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9E3410D"/>
    <w:multiLevelType w:val="hybridMultilevel"/>
    <w:tmpl w:val="F50ED83C"/>
    <w:lvl w:ilvl="0" w:tplc="FCD4EB9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190F01"/>
    <w:multiLevelType w:val="hybridMultilevel"/>
    <w:tmpl w:val="5C42DCB8"/>
    <w:lvl w:ilvl="0" w:tplc="7F682EA4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1" w:tplc="2A462A1C">
      <w:start w:val="1"/>
      <w:numFmt w:val="bullet"/>
      <w:pStyle w:val="Liste2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23" w15:restartNumberingAfterBreak="0">
    <w:nsid w:val="556A7BCF"/>
    <w:multiLevelType w:val="hybridMultilevel"/>
    <w:tmpl w:val="2482DC86"/>
    <w:lvl w:ilvl="0" w:tplc="6C427AF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630B5963"/>
    <w:multiLevelType w:val="hybridMultilevel"/>
    <w:tmpl w:val="E5E8AF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17153"/>
    <w:multiLevelType w:val="hybridMultilevel"/>
    <w:tmpl w:val="0D94536C"/>
    <w:lvl w:ilvl="0" w:tplc="E1340722">
      <w:start w:val="1"/>
      <w:numFmt w:val="decimal"/>
      <w:lvlText w:val="%1."/>
      <w:lvlJc w:val="left"/>
      <w:pPr>
        <w:ind w:left="1287" w:hanging="360"/>
      </w:pPr>
    </w:lvl>
    <w:lvl w:ilvl="1" w:tplc="04070019">
      <w:start w:val="1"/>
      <w:numFmt w:val="lowerLetter"/>
      <w:lvlText w:val="%2."/>
      <w:lvlJc w:val="left"/>
      <w:pPr>
        <w:ind w:left="2007" w:hanging="360"/>
      </w:pPr>
    </w:lvl>
    <w:lvl w:ilvl="2" w:tplc="0407001B" w:tentative="1">
      <w:start w:val="1"/>
      <w:numFmt w:val="lowerRoman"/>
      <w:lvlText w:val="%3."/>
      <w:lvlJc w:val="right"/>
      <w:pPr>
        <w:ind w:left="2727" w:hanging="180"/>
      </w:pPr>
    </w:lvl>
    <w:lvl w:ilvl="3" w:tplc="0407000F">
      <w:start w:val="1"/>
      <w:numFmt w:val="decimal"/>
      <w:lvlText w:val="%4."/>
      <w:lvlJc w:val="left"/>
      <w:pPr>
        <w:ind w:left="3447" w:hanging="360"/>
      </w:pPr>
    </w:lvl>
    <w:lvl w:ilvl="4" w:tplc="04070019" w:tentative="1">
      <w:start w:val="1"/>
      <w:numFmt w:val="lowerLetter"/>
      <w:lvlText w:val="%5."/>
      <w:lvlJc w:val="left"/>
      <w:pPr>
        <w:ind w:left="4167" w:hanging="360"/>
      </w:pPr>
    </w:lvl>
    <w:lvl w:ilvl="5" w:tplc="0407001B" w:tentative="1">
      <w:start w:val="1"/>
      <w:numFmt w:val="lowerRoman"/>
      <w:lvlText w:val="%6."/>
      <w:lvlJc w:val="right"/>
      <w:pPr>
        <w:ind w:left="4887" w:hanging="180"/>
      </w:pPr>
    </w:lvl>
    <w:lvl w:ilvl="6" w:tplc="0407000F" w:tentative="1">
      <w:start w:val="1"/>
      <w:numFmt w:val="decimal"/>
      <w:lvlText w:val="%7."/>
      <w:lvlJc w:val="left"/>
      <w:pPr>
        <w:ind w:left="5607" w:hanging="360"/>
      </w:pPr>
    </w:lvl>
    <w:lvl w:ilvl="7" w:tplc="04070019" w:tentative="1">
      <w:start w:val="1"/>
      <w:numFmt w:val="lowerLetter"/>
      <w:lvlText w:val="%8."/>
      <w:lvlJc w:val="left"/>
      <w:pPr>
        <w:ind w:left="6327" w:hanging="360"/>
      </w:pPr>
    </w:lvl>
    <w:lvl w:ilvl="8" w:tplc="0407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5DB2F4A"/>
    <w:multiLevelType w:val="multilevel"/>
    <w:tmpl w:val="19DA2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2"/>
      <w:lvlText w:val="%1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Restart w:val="3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6740301"/>
    <w:multiLevelType w:val="multilevel"/>
    <w:tmpl w:val="B3D6D0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24"/>
        </w:tabs>
        <w:ind w:left="1524" w:hanging="39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2279"/>
        </w:tabs>
        <w:ind w:left="22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064"/>
        </w:tabs>
        <w:ind w:left="30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9"/>
        </w:tabs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274"/>
        </w:tabs>
        <w:ind w:left="42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699"/>
        </w:tabs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84"/>
        </w:tabs>
        <w:ind w:left="54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09"/>
        </w:tabs>
        <w:ind w:left="5909" w:hanging="1800"/>
      </w:pPr>
      <w:rPr>
        <w:rFonts w:hint="default"/>
      </w:rPr>
    </w:lvl>
  </w:abstractNum>
  <w:abstractNum w:abstractNumId="28" w15:restartNumberingAfterBreak="0">
    <w:nsid w:val="78287645"/>
    <w:multiLevelType w:val="hybridMultilevel"/>
    <w:tmpl w:val="C9BE26A2"/>
    <w:lvl w:ilvl="0" w:tplc="68146418">
      <w:start w:val="1"/>
      <w:numFmt w:val="bullet"/>
      <w:pStyle w:val="List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3C6810"/>
    <w:multiLevelType w:val="multilevel"/>
    <w:tmpl w:val="BF6E6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82194077">
    <w:abstractNumId w:val="27"/>
  </w:num>
  <w:num w:numId="2" w16cid:durableId="1230920134">
    <w:abstractNumId w:val="10"/>
  </w:num>
  <w:num w:numId="3" w16cid:durableId="1571961118">
    <w:abstractNumId w:val="13"/>
  </w:num>
  <w:num w:numId="4" w16cid:durableId="1370033042">
    <w:abstractNumId w:val="19"/>
  </w:num>
  <w:num w:numId="5" w16cid:durableId="1602487192">
    <w:abstractNumId w:val="8"/>
  </w:num>
  <w:num w:numId="6" w16cid:durableId="5258817">
    <w:abstractNumId w:val="8"/>
  </w:num>
  <w:num w:numId="7" w16cid:durableId="214317379">
    <w:abstractNumId w:val="9"/>
  </w:num>
  <w:num w:numId="8" w16cid:durableId="2004045627">
    <w:abstractNumId w:val="7"/>
  </w:num>
  <w:num w:numId="9" w16cid:durableId="455098930">
    <w:abstractNumId w:val="6"/>
  </w:num>
  <w:num w:numId="10" w16cid:durableId="129829119">
    <w:abstractNumId w:val="5"/>
  </w:num>
  <w:num w:numId="11" w16cid:durableId="850223467">
    <w:abstractNumId w:val="4"/>
  </w:num>
  <w:num w:numId="12" w16cid:durableId="747769885">
    <w:abstractNumId w:val="3"/>
  </w:num>
  <w:num w:numId="13" w16cid:durableId="1634553682">
    <w:abstractNumId w:val="2"/>
  </w:num>
  <w:num w:numId="14" w16cid:durableId="1327899060">
    <w:abstractNumId w:val="1"/>
  </w:num>
  <w:num w:numId="15" w16cid:durableId="1427075541">
    <w:abstractNumId w:val="0"/>
  </w:num>
  <w:num w:numId="16" w16cid:durableId="938804219">
    <w:abstractNumId w:val="28"/>
  </w:num>
  <w:num w:numId="17" w16cid:durableId="664549709">
    <w:abstractNumId w:val="22"/>
  </w:num>
  <w:num w:numId="18" w16cid:durableId="6492867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1904046">
    <w:abstractNumId w:val="27"/>
    <w:lvlOverride w:ilvl="0">
      <w:startOverride w:val="3"/>
    </w:lvlOverride>
    <w:lvlOverride w:ilvl="1">
      <w:startOverride w:val="1"/>
    </w:lvlOverride>
    <w:lvlOverride w:ilvl="2">
      <w:startOverride w:val="2"/>
    </w:lvlOverride>
  </w:num>
  <w:num w:numId="20" w16cid:durableId="1475871020">
    <w:abstractNumId w:val="21"/>
  </w:num>
  <w:num w:numId="21" w16cid:durableId="36050072">
    <w:abstractNumId w:val="23"/>
  </w:num>
  <w:num w:numId="22" w16cid:durableId="687633911">
    <w:abstractNumId w:val="17"/>
  </w:num>
  <w:num w:numId="23" w16cid:durableId="111823182">
    <w:abstractNumId w:val="12"/>
  </w:num>
  <w:num w:numId="24" w16cid:durableId="310867387">
    <w:abstractNumId w:val="14"/>
  </w:num>
  <w:num w:numId="25" w16cid:durableId="1132749890">
    <w:abstractNumId w:val="16"/>
  </w:num>
  <w:num w:numId="26" w16cid:durableId="404256057">
    <w:abstractNumId w:val="25"/>
  </w:num>
  <w:num w:numId="27" w16cid:durableId="575169573">
    <w:abstractNumId w:val="18"/>
  </w:num>
  <w:num w:numId="28" w16cid:durableId="716392444">
    <w:abstractNumId w:val="29"/>
  </w:num>
  <w:num w:numId="29" w16cid:durableId="613097179">
    <w:abstractNumId w:val="29"/>
  </w:num>
  <w:num w:numId="30" w16cid:durableId="1391536606">
    <w:abstractNumId w:val="24"/>
  </w:num>
  <w:num w:numId="31" w16cid:durableId="843670248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76105361">
    <w:abstractNumId w:val="11"/>
  </w:num>
  <w:num w:numId="33" w16cid:durableId="1500927198">
    <w:abstractNumId w:val="26"/>
  </w:num>
  <w:num w:numId="34" w16cid:durableId="2096318640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Restart w:val="1"/>
        <w:lvlText w:val="%1.%4."/>
        <w:lvlJc w:val="left"/>
        <w:pPr>
          <w:ind w:left="1728" w:hanging="648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Restart w:val="3"/>
        <w:lvlText w:val="%1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Restart w:val="3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424569750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Restart w:val="1"/>
        <w:lvlText w:val="%1.%4."/>
        <w:lvlJc w:val="left"/>
        <w:pPr>
          <w:ind w:left="1728" w:hanging="648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Restart w:val="3"/>
        <w:lvlText w:val="%1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Restart w:val="3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2001959027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Restart w:val="1"/>
        <w:lvlText w:val="%1.%4."/>
        <w:lvlJc w:val="left"/>
        <w:pPr>
          <w:ind w:left="1728" w:hanging="648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Restart w:val="2"/>
        <w:lvlText w:val="%1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Restart w:val="3"/>
        <w:lvlText w:val="%1.%2.%3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7" w16cid:durableId="630939958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Restart w:val="1"/>
        <w:lvlText w:val="%1.%4."/>
        <w:lvlJc w:val="left"/>
        <w:pPr>
          <w:ind w:left="1728" w:hanging="648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Restart w:val="2"/>
        <w:lvlText w:val="%1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Restart w:val="3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8" w16cid:durableId="405567839">
    <w:abstractNumId w:val="20"/>
  </w:num>
  <w:num w:numId="39" w16cid:durableId="116431674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033114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proofState w:spelling="clean" w:grammar="clean"/>
  <w:attachedTemplate r:id="rId1"/>
  <w:linkStyles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20"/>
  <w:drawingGridVerticalSpacing w:val="9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F59"/>
    <w:rsid w:val="00007560"/>
    <w:rsid w:val="00016E40"/>
    <w:rsid w:val="00016E6C"/>
    <w:rsid w:val="00021C74"/>
    <w:rsid w:val="00024806"/>
    <w:rsid w:val="00030552"/>
    <w:rsid w:val="00032EEF"/>
    <w:rsid w:val="0004399D"/>
    <w:rsid w:val="00046461"/>
    <w:rsid w:val="0004775A"/>
    <w:rsid w:val="00056B95"/>
    <w:rsid w:val="00066864"/>
    <w:rsid w:val="000674E1"/>
    <w:rsid w:val="00067595"/>
    <w:rsid w:val="00077E3C"/>
    <w:rsid w:val="000806DE"/>
    <w:rsid w:val="000901A7"/>
    <w:rsid w:val="0009186A"/>
    <w:rsid w:val="000A3CF4"/>
    <w:rsid w:val="000B2B97"/>
    <w:rsid w:val="000B602E"/>
    <w:rsid w:val="000B7DF3"/>
    <w:rsid w:val="000D0D8B"/>
    <w:rsid w:val="000D227C"/>
    <w:rsid w:val="000D5680"/>
    <w:rsid w:val="000D643F"/>
    <w:rsid w:val="000E1023"/>
    <w:rsid w:val="000E467D"/>
    <w:rsid w:val="000E6614"/>
    <w:rsid w:val="000F78C2"/>
    <w:rsid w:val="00114FA5"/>
    <w:rsid w:val="001150DD"/>
    <w:rsid w:val="0012355D"/>
    <w:rsid w:val="00132242"/>
    <w:rsid w:val="00144CD9"/>
    <w:rsid w:val="0015286D"/>
    <w:rsid w:val="00156001"/>
    <w:rsid w:val="001567C1"/>
    <w:rsid w:val="00190772"/>
    <w:rsid w:val="00190830"/>
    <w:rsid w:val="001921AC"/>
    <w:rsid w:val="001948AC"/>
    <w:rsid w:val="001A0253"/>
    <w:rsid w:val="001A17E7"/>
    <w:rsid w:val="001B2354"/>
    <w:rsid w:val="001B3ED5"/>
    <w:rsid w:val="001C079E"/>
    <w:rsid w:val="001D486D"/>
    <w:rsid w:val="001E1722"/>
    <w:rsid w:val="00201D31"/>
    <w:rsid w:val="00202F61"/>
    <w:rsid w:val="00203889"/>
    <w:rsid w:val="0022422F"/>
    <w:rsid w:val="00233201"/>
    <w:rsid w:val="00245402"/>
    <w:rsid w:val="002456E1"/>
    <w:rsid w:val="0025158B"/>
    <w:rsid w:val="00264CAF"/>
    <w:rsid w:val="00276C7E"/>
    <w:rsid w:val="00286920"/>
    <w:rsid w:val="002A1741"/>
    <w:rsid w:val="002A1FBC"/>
    <w:rsid w:val="002B345D"/>
    <w:rsid w:val="002C3AF2"/>
    <w:rsid w:val="002D2145"/>
    <w:rsid w:val="002D45B7"/>
    <w:rsid w:val="002E20AE"/>
    <w:rsid w:val="002F5DA0"/>
    <w:rsid w:val="002F73EF"/>
    <w:rsid w:val="00303B7D"/>
    <w:rsid w:val="00304AF8"/>
    <w:rsid w:val="00316476"/>
    <w:rsid w:val="00320893"/>
    <w:rsid w:val="00325788"/>
    <w:rsid w:val="00326B06"/>
    <w:rsid w:val="00336DC0"/>
    <w:rsid w:val="003523A4"/>
    <w:rsid w:val="00355028"/>
    <w:rsid w:val="00357033"/>
    <w:rsid w:val="00362E74"/>
    <w:rsid w:val="00372CD9"/>
    <w:rsid w:val="0037395D"/>
    <w:rsid w:val="00396E51"/>
    <w:rsid w:val="003A270A"/>
    <w:rsid w:val="003C0D25"/>
    <w:rsid w:val="003C2FD7"/>
    <w:rsid w:val="003C635D"/>
    <w:rsid w:val="003D34CC"/>
    <w:rsid w:val="003E0836"/>
    <w:rsid w:val="003E177B"/>
    <w:rsid w:val="003E6F32"/>
    <w:rsid w:val="003F196B"/>
    <w:rsid w:val="0040447E"/>
    <w:rsid w:val="0041492B"/>
    <w:rsid w:val="00422D7D"/>
    <w:rsid w:val="0043075D"/>
    <w:rsid w:val="00435980"/>
    <w:rsid w:val="0045175B"/>
    <w:rsid w:val="00451ABC"/>
    <w:rsid w:val="00463AE7"/>
    <w:rsid w:val="004A4A27"/>
    <w:rsid w:val="004A636E"/>
    <w:rsid w:val="004C3F71"/>
    <w:rsid w:val="004C6A3A"/>
    <w:rsid w:val="004D13F3"/>
    <w:rsid w:val="004D63F7"/>
    <w:rsid w:val="004E26FA"/>
    <w:rsid w:val="00501867"/>
    <w:rsid w:val="00503E15"/>
    <w:rsid w:val="005104E2"/>
    <w:rsid w:val="00517735"/>
    <w:rsid w:val="00525390"/>
    <w:rsid w:val="005479F1"/>
    <w:rsid w:val="00555A36"/>
    <w:rsid w:val="00561492"/>
    <w:rsid w:val="005616CB"/>
    <w:rsid w:val="005617F9"/>
    <w:rsid w:val="00565232"/>
    <w:rsid w:val="0056645B"/>
    <w:rsid w:val="00580795"/>
    <w:rsid w:val="005865BF"/>
    <w:rsid w:val="005921B8"/>
    <w:rsid w:val="00592C1B"/>
    <w:rsid w:val="005A0CC1"/>
    <w:rsid w:val="005A7B32"/>
    <w:rsid w:val="005B5733"/>
    <w:rsid w:val="005B7502"/>
    <w:rsid w:val="005C00F8"/>
    <w:rsid w:val="005C1620"/>
    <w:rsid w:val="005C2CF1"/>
    <w:rsid w:val="005C683F"/>
    <w:rsid w:val="005C7571"/>
    <w:rsid w:val="005D13C8"/>
    <w:rsid w:val="005D2D39"/>
    <w:rsid w:val="005D580E"/>
    <w:rsid w:val="005F2EF9"/>
    <w:rsid w:val="005F49FA"/>
    <w:rsid w:val="005F73DD"/>
    <w:rsid w:val="00602C7D"/>
    <w:rsid w:val="00604B53"/>
    <w:rsid w:val="0060517B"/>
    <w:rsid w:val="00605443"/>
    <w:rsid w:val="0060614F"/>
    <w:rsid w:val="006146A3"/>
    <w:rsid w:val="00617AD6"/>
    <w:rsid w:val="00620945"/>
    <w:rsid w:val="00624140"/>
    <w:rsid w:val="00632B7F"/>
    <w:rsid w:val="00636E2B"/>
    <w:rsid w:val="00640F56"/>
    <w:rsid w:val="006513CD"/>
    <w:rsid w:val="0065369F"/>
    <w:rsid w:val="006617E0"/>
    <w:rsid w:val="0066325C"/>
    <w:rsid w:val="006653DD"/>
    <w:rsid w:val="006654C2"/>
    <w:rsid w:val="006A37D3"/>
    <w:rsid w:val="006A4279"/>
    <w:rsid w:val="006C432F"/>
    <w:rsid w:val="006C54FF"/>
    <w:rsid w:val="006C5E8B"/>
    <w:rsid w:val="006E35F9"/>
    <w:rsid w:val="006E4870"/>
    <w:rsid w:val="006F7869"/>
    <w:rsid w:val="00707C5F"/>
    <w:rsid w:val="00724DCF"/>
    <w:rsid w:val="007435A9"/>
    <w:rsid w:val="00754FF5"/>
    <w:rsid w:val="007555D2"/>
    <w:rsid w:val="00760B2D"/>
    <w:rsid w:val="00760FD5"/>
    <w:rsid w:val="00761FA5"/>
    <w:rsid w:val="00763A48"/>
    <w:rsid w:val="007677F5"/>
    <w:rsid w:val="00773D7A"/>
    <w:rsid w:val="00774C8D"/>
    <w:rsid w:val="00780060"/>
    <w:rsid w:val="00784088"/>
    <w:rsid w:val="00794D95"/>
    <w:rsid w:val="00796B7C"/>
    <w:rsid w:val="007A2FA7"/>
    <w:rsid w:val="007A5EC6"/>
    <w:rsid w:val="007A6679"/>
    <w:rsid w:val="007C5263"/>
    <w:rsid w:val="00802AE4"/>
    <w:rsid w:val="00803BFC"/>
    <w:rsid w:val="00805579"/>
    <w:rsid w:val="0081117F"/>
    <w:rsid w:val="00811391"/>
    <w:rsid w:val="00814759"/>
    <w:rsid w:val="00815E81"/>
    <w:rsid w:val="008231F9"/>
    <w:rsid w:val="008347D1"/>
    <w:rsid w:val="00834BF6"/>
    <w:rsid w:val="00834F88"/>
    <w:rsid w:val="008371ED"/>
    <w:rsid w:val="00837D5E"/>
    <w:rsid w:val="00843E91"/>
    <w:rsid w:val="00850870"/>
    <w:rsid w:val="0085426E"/>
    <w:rsid w:val="00854330"/>
    <w:rsid w:val="00855989"/>
    <w:rsid w:val="00860B22"/>
    <w:rsid w:val="00882F73"/>
    <w:rsid w:val="0089651D"/>
    <w:rsid w:val="008A2209"/>
    <w:rsid w:val="008A323D"/>
    <w:rsid w:val="008B0EDF"/>
    <w:rsid w:val="008B5B0F"/>
    <w:rsid w:val="008C4307"/>
    <w:rsid w:val="008C457F"/>
    <w:rsid w:val="008E53A5"/>
    <w:rsid w:val="0090134E"/>
    <w:rsid w:val="00906CF3"/>
    <w:rsid w:val="00911F6B"/>
    <w:rsid w:val="00913745"/>
    <w:rsid w:val="00914D5E"/>
    <w:rsid w:val="0091541C"/>
    <w:rsid w:val="00915D5D"/>
    <w:rsid w:val="00920E2B"/>
    <w:rsid w:val="009245F0"/>
    <w:rsid w:val="009258D5"/>
    <w:rsid w:val="00933D19"/>
    <w:rsid w:val="00950695"/>
    <w:rsid w:val="00953753"/>
    <w:rsid w:val="0096645C"/>
    <w:rsid w:val="00967BA3"/>
    <w:rsid w:val="00970B42"/>
    <w:rsid w:val="0097777A"/>
    <w:rsid w:val="00992B83"/>
    <w:rsid w:val="009A03B4"/>
    <w:rsid w:val="009B782B"/>
    <w:rsid w:val="009C3885"/>
    <w:rsid w:val="009C65E8"/>
    <w:rsid w:val="009D34EA"/>
    <w:rsid w:val="009D36C9"/>
    <w:rsid w:val="009E6F59"/>
    <w:rsid w:val="00A00D31"/>
    <w:rsid w:val="00A14FEE"/>
    <w:rsid w:val="00A150ED"/>
    <w:rsid w:val="00A332B3"/>
    <w:rsid w:val="00A33629"/>
    <w:rsid w:val="00A3448E"/>
    <w:rsid w:val="00A414D1"/>
    <w:rsid w:val="00A4569D"/>
    <w:rsid w:val="00A5183B"/>
    <w:rsid w:val="00A5456F"/>
    <w:rsid w:val="00A66000"/>
    <w:rsid w:val="00A72ECF"/>
    <w:rsid w:val="00A8555F"/>
    <w:rsid w:val="00A91955"/>
    <w:rsid w:val="00AA5483"/>
    <w:rsid w:val="00AA7134"/>
    <w:rsid w:val="00AB0D37"/>
    <w:rsid w:val="00AC79E2"/>
    <w:rsid w:val="00AD1310"/>
    <w:rsid w:val="00AE6D9C"/>
    <w:rsid w:val="00B0024E"/>
    <w:rsid w:val="00B00AD1"/>
    <w:rsid w:val="00B03316"/>
    <w:rsid w:val="00B11BF9"/>
    <w:rsid w:val="00B13E8A"/>
    <w:rsid w:val="00B155CF"/>
    <w:rsid w:val="00B21A79"/>
    <w:rsid w:val="00B21E14"/>
    <w:rsid w:val="00B22CD0"/>
    <w:rsid w:val="00B36F22"/>
    <w:rsid w:val="00B63370"/>
    <w:rsid w:val="00B648FD"/>
    <w:rsid w:val="00B7346D"/>
    <w:rsid w:val="00B87D5A"/>
    <w:rsid w:val="00B93715"/>
    <w:rsid w:val="00B964FF"/>
    <w:rsid w:val="00BA36F8"/>
    <w:rsid w:val="00BA3739"/>
    <w:rsid w:val="00BB13B4"/>
    <w:rsid w:val="00BB3C9E"/>
    <w:rsid w:val="00BC00C0"/>
    <w:rsid w:val="00BC45BC"/>
    <w:rsid w:val="00BD3D2A"/>
    <w:rsid w:val="00BE5F50"/>
    <w:rsid w:val="00BF42E1"/>
    <w:rsid w:val="00C21A86"/>
    <w:rsid w:val="00C2282C"/>
    <w:rsid w:val="00C22C02"/>
    <w:rsid w:val="00C318EC"/>
    <w:rsid w:val="00C3726B"/>
    <w:rsid w:val="00C46086"/>
    <w:rsid w:val="00C52FD2"/>
    <w:rsid w:val="00C544E9"/>
    <w:rsid w:val="00C5622B"/>
    <w:rsid w:val="00C6166C"/>
    <w:rsid w:val="00C626A5"/>
    <w:rsid w:val="00C94D88"/>
    <w:rsid w:val="00CA5982"/>
    <w:rsid w:val="00CB1825"/>
    <w:rsid w:val="00CC0891"/>
    <w:rsid w:val="00CC2663"/>
    <w:rsid w:val="00CC3DD4"/>
    <w:rsid w:val="00CC7768"/>
    <w:rsid w:val="00CD3D58"/>
    <w:rsid w:val="00CE6230"/>
    <w:rsid w:val="00D00C63"/>
    <w:rsid w:val="00D05549"/>
    <w:rsid w:val="00D06456"/>
    <w:rsid w:val="00D2038F"/>
    <w:rsid w:val="00D20621"/>
    <w:rsid w:val="00D24E17"/>
    <w:rsid w:val="00D26FAD"/>
    <w:rsid w:val="00D2752C"/>
    <w:rsid w:val="00D347D2"/>
    <w:rsid w:val="00D42FC6"/>
    <w:rsid w:val="00D43D99"/>
    <w:rsid w:val="00D51127"/>
    <w:rsid w:val="00D54A88"/>
    <w:rsid w:val="00D5725A"/>
    <w:rsid w:val="00D61E3F"/>
    <w:rsid w:val="00D7432E"/>
    <w:rsid w:val="00D74884"/>
    <w:rsid w:val="00D76F13"/>
    <w:rsid w:val="00D7724C"/>
    <w:rsid w:val="00D82E26"/>
    <w:rsid w:val="00D928C1"/>
    <w:rsid w:val="00D949A5"/>
    <w:rsid w:val="00DD25C9"/>
    <w:rsid w:val="00DE2571"/>
    <w:rsid w:val="00DE5CF9"/>
    <w:rsid w:val="00DF0150"/>
    <w:rsid w:val="00E02151"/>
    <w:rsid w:val="00E13AF5"/>
    <w:rsid w:val="00E2371A"/>
    <w:rsid w:val="00E50AE0"/>
    <w:rsid w:val="00E61474"/>
    <w:rsid w:val="00E934B6"/>
    <w:rsid w:val="00E97027"/>
    <w:rsid w:val="00EA4640"/>
    <w:rsid w:val="00EA4D53"/>
    <w:rsid w:val="00EA61D8"/>
    <w:rsid w:val="00EC11E7"/>
    <w:rsid w:val="00EC4990"/>
    <w:rsid w:val="00EC5527"/>
    <w:rsid w:val="00EC71C3"/>
    <w:rsid w:val="00ED2534"/>
    <w:rsid w:val="00ED3933"/>
    <w:rsid w:val="00EE44FD"/>
    <w:rsid w:val="00EE4B38"/>
    <w:rsid w:val="00EE6812"/>
    <w:rsid w:val="00EE6AB2"/>
    <w:rsid w:val="00F02467"/>
    <w:rsid w:val="00F05C1A"/>
    <w:rsid w:val="00F06096"/>
    <w:rsid w:val="00F10189"/>
    <w:rsid w:val="00F210B1"/>
    <w:rsid w:val="00F22B05"/>
    <w:rsid w:val="00F24406"/>
    <w:rsid w:val="00F426AF"/>
    <w:rsid w:val="00F66C0A"/>
    <w:rsid w:val="00F72993"/>
    <w:rsid w:val="00F72A4A"/>
    <w:rsid w:val="00F76128"/>
    <w:rsid w:val="00F80A46"/>
    <w:rsid w:val="00F84AA4"/>
    <w:rsid w:val="00F95E3A"/>
    <w:rsid w:val="00F96E12"/>
    <w:rsid w:val="00FC13FC"/>
    <w:rsid w:val="00FC2B52"/>
    <w:rsid w:val="00FD133E"/>
    <w:rsid w:val="00FE10D3"/>
    <w:rsid w:val="00F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0AA4B9"/>
  <w15:chartTrackingRefBased/>
  <w15:docId w15:val="{3C162A61-6CDD-4DC8-8AF5-444F21C5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 w:qFormat="1"/>
    <w:lsdException w:name="List 2" w:semiHidden="1" w:uiPriority="0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6F59"/>
    <w:rPr>
      <w:rFonts w:ascii="Arial" w:hAnsi="Arial" w:cstheme="minorBidi"/>
      <w:sz w:val="24"/>
      <w:szCs w:val="22"/>
      <w:lang w:eastAsia="en-US"/>
    </w:rPr>
  </w:style>
  <w:style w:type="paragraph" w:styleId="berschrift1">
    <w:name w:val="heading 1"/>
    <w:next w:val="Standard"/>
    <w:link w:val="berschrift1Zchn"/>
    <w:qFormat/>
    <w:rsid w:val="00144CD9"/>
    <w:pPr>
      <w:numPr>
        <w:numId w:val="38"/>
      </w:numPr>
      <w:spacing w:before="240" w:after="120"/>
      <w:ind w:left="426" w:hanging="426"/>
      <w:outlineLvl w:val="0"/>
    </w:pPr>
    <w:rPr>
      <w:rFonts w:ascii="Arial" w:hAnsi="Arial"/>
      <w:b/>
      <w:sz w:val="24"/>
    </w:rPr>
  </w:style>
  <w:style w:type="paragraph" w:styleId="berschrift2">
    <w:name w:val="heading 2"/>
    <w:basedOn w:val="Standard"/>
    <w:next w:val="Standard"/>
    <w:link w:val="berschrift2Zchn"/>
    <w:qFormat/>
    <w:rsid w:val="00CC7768"/>
    <w:pPr>
      <w:numPr>
        <w:ilvl w:val="1"/>
        <w:numId w:val="38"/>
      </w:numPr>
      <w:spacing w:before="240" w:after="120"/>
      <w:ind w:left="1134" w:right="170" w:hanging="708"/>
      <w:outlineLvl w:val="1"/>
    </w:pPr>
    <w:rPr>
      <w:rFonts w:cs="Times New Roman"/>
      <w:b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316476"/>
    <w:pPr>
      <w:numPr>
        <w:ilvl w:val="2"/>
        <w:numId w:val="38"/>
      </w:numPr>
      <w:ind w:left="2127" w:right="170" w:hanging="993"/>
      <w:outlineLvl w:val="2"/>
    </w:pPr>
    <w:rPr>
      <w:rFonts w:cs="Times New Roman"/>
      <w:b/>
      <w:szCs w:val="20"/>
      <w:lang w:val="en-US"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414D1"/>
    <w:pPr>
      <w:spacing w:before="60" w:after="60"/>
      <w:ind w:left="567" w:right="170" w:hanging="141"/>
      <w:outlineLvl w:val="3"/>
    </w:pPr>
    <w:rPr>
      <w:rFonts w:cs="Arial"/>
      <w:b/>
      <w:szCs w:val="24"/>
      <w:lang w:eastAsia="de-DE"/>
    </w:rPr>
  </w:style>
  <w:style w:type="paragraph" w:styleId="berschrift5">
    <w:name w:val="heading 5"/>
    <w:basedOn w:val="berschrift4"/>
    <w:next w:val="Standard"/>
    <w:link w:val="berschrift5Zchn"/>
    <w:qFormat/>
    <w:rsid w:val="00A414D1"/>
    <w:pPr>
      <w:ind w:left="1134" w:hanging="2"/>
      <w:outlineLvl w:val="4"/>
    </w:pPr>
    <w:rPr>
      <w:lang w:val="en-US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316476"/>
    <w:pPr>
      <w:spacing w:before="60" w:after="60"/>
      <w:ind w:left="2127" w:right="170"/>
      <w:outlineLvl w:val="5"/>
    </w:pPr>
    <w:rPr>
      <w:rFonts w:cs="Times New Roman"/>
      <w:b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autoRedefine/>
    <w:unhideWhenUsed/>
    <w:qFormat/>
    <w:rsid w:val="003C0D25"/>
    <w:pPr>
      <w:widowControl w:val="0"/>
      <w:tabs>
        <w:tab w:val="center" w:pos="4536"/>
        <w:tab w:val="right" w:pos="9072"/>
      </w:tabs>
      <w:adjustRightInd w:val="0"/>
      <w:ind w:right="170"/>
      <w:jc w:val="center"/>
      <w:textAlignment w:val="baseline"/>
    </w:pPr>
    <w:rPr>
      <w:rFonts w:eastAsia="Times New Roman" w:cs="Times New Roman"/>
      <w:sz w:val="16"/>
      <w:szCs w:val="16"/>
      <w:lang w:eastAsia="de-DE"/>
    </w:rPr>
  </w:style>
  <w:style w:type="paragraph" w:styleId="Blocktext">
    <w:name w:val="Block Text"/>
    <w:basedOn w:val="Standard"/>
    <w:qFormat/>
    <w:rsid w:val="00B11BF9"/>
    <w:pPr>
      <w:spacing w:after="120"/>
      <w:ind w:left="426" w:right="170"/>
      <w:jc w:val="both"/>
    </w:pPr>
    <w:rPr>
      <w:rFonts w:eastAsia="Times New Roman" w:cs="Times New Roman"/>
      <w:szCs w:val="20"/>
      <w:lang w:eastAsia="de-DE"/>
    </w:rPr>
  </w:style>
  <w:style w:type="paragraph" w:styleId="Sprechblasentext">
    <w:name w:val="Balloon Text"/>
    <w:basedOn w:val="Standard"/>
    <w:semiHidden/>
    <w:rsid w:val="003C0D25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link w:val="TextkrperZchn"/>
    <w:uiPriority w:val="99"/>
    <w:unhideWhenUsed/>
    <w:qFormat/>
    <w:rsid w:val="00435980"/>
    <w:pPr>
      <w:spacing w:before="120" w:after="120"/>
      <w:ind w:left="426" w:right="170"/>
    </w:pPr>
    <w:rPr>
      <w:rFonts w:cs="Arial"/>
      <w:szCs w:val="24"/>
      <w:lang w:eastAsia="de-DE"/>
    </w:rPr>
  </w:style>
  <w:style w:type="paragraph" w:styleId="Liste2">
    <w:name w:val="List 2"/>
    <w:basedOn w:val="Standard"/>
    <w:qFormat/>
    <w:rsid w:val="003C0D25"/>
    <w:pPr>
      <w:numPr>
        <w:ilvl w:val="1"/>
        <w:numId w:val="17"/>
      </w:numPr>
      <w:tabs>
        <w:tab w:val="clear" w:pos="2760"/>
      </w:tabs>
      <w:spacing w:before="60" w:after="60"/>
      <w:ind w:left="1418" w:right="170" w:hanging="284"/>
    </w:pPr>
    <w:rPr>
      <w:rFonts w:eastAsia="Times New Roman" w:cs="Times New Roman"/>
      <w:szCs w:val="24"/>
      <w:lang w:eastAsia="de-DE"/>
    </w:rPr>
  </w:style>
  <w:style w:type="paragraph" w:styleId="Liste">
    <w:name w:val="List"/>
    <w:basedOn w:val="Standard"/>
    <w:qFormat/>
    <w:rsid w:val="00A414D1"/>
    <w:pPr>
      <w:numPr>
        <w:numId w:val="16"/>
      </w:numPr>
      <w:tabs>
        <w:tab w:val="clear" w:pos="720"/>
      </w:tabs>
      <w:spacing w:before="60" w:after="60"/>
      <w:ind w:left="709" w:right="170" w:hanging="283"/>
    </w:pPr>
    <w:rPr>
      <w:rFonts w:eastAsia="Times New Roman" w:cs="Times New Roman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144CD9"/>
    <w:rPr>
      <w:rFonts w:ascii="Arial" w:hAnsi="Arial"/>
      <w:b/>
      <w:sz w:val="24"/>
    </w:rPr>
  </w:style>
  <w:style w:type="character" w:customStyle="1" w:styleId="berschrift2Zchn">
    <w:name w:val="Überschrift 2 Zchn"/>
    <w:basedOn w:val="Absatz-Standardschriftart"/>
    <w:link w:val="berschrift2"/>
    <w:rsid w:val="00CC7768"/>
    <w:rPr>
      <w:rFonts w:ascii="Arial" w:hAnsi="Arial"/>
      <w:b/>
      <w:sz w:val="24"/>
    </w:rPr>
  </w:style>
  <w:style w:type="character" w:customStyle="1" w:styleId="berschrift3Zchn">
    <w:name w:val="Überschrift 3 Zchn"/>
    <w:basedOn w:val="Absatz-Standardschriftart"/>
    <w:link w:val="berschrift3"/>
    <w:rsid w:val="00316476"/>
    <w:rPr>
      <w:rFonts w:ascii="Arial" w:hAnsi="Arial"/>
      <w:b/>
      <w:sz w:val="24"/>
      <w:lang w:val="en-US"/>
    </w:rPr>
  </w:style>
  <w:style w:type="character" w:customStyle="1" w:styleId="berschrift5Zchn">
    <w:name w:val="Überschrift 5 Zchn"/>
    <w:basedOn w:val="Absatz-Standardschriftart"/>
    <w:link w:val="berschrift5"/>
    <w:rsid w:val="00A414D1"/>
    <w:rPr>
      <w:rFonts w:ascii="Arial" w:hAnsi="Arial" w:cs="Arial"/>
      <w:b/>
      <w:sz w:val="24"/>
      <w:szCs w:val="24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414D1"/>
    <w:rPr>
      <w:rFonts w:ascii="Arial" w:hAnsi="Arial" w:cs="Arial"/>
      <w:b/>
      <w:sz w:val="24"/>
      <w:szCs w:val="24"/>
    </w:rPr>
  </w:style>
  <w:style w:type="paragraph" w:styleId="Listennummer2">
    <w:name w:val="List Number 2"/>
    <w:basedOn w:val="Standard"/>
    <w:uiPriority w:val="99"/>
    <w:qFormat/>
    <w:rsid w:val="00784088"/>
    <w:pPr>
      <w:numPr>
        <w:ilvl w:val="3"/>
        <w:numId w:val="38"/>
      </w:numPr>
      <w:spacing w:before="120" w:after="120"/>
      <w:ind w:left="1134" w:right="170" w:hanging="708"/>
    </w:pPr>
    <w:rPr>
      <w:rFonts w:cs="Times New Roman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316476"/>
    <w:rPr>
      <w:rFonts w:ascii="Arial" w:hAnsi="Arial"/>
      <w:b/>
      <w:sz w:val="24"/>
    </w:rPr>
  </w:style>
  <w:style w:type="character" w:customStyle="1" w:styleId="TextkrperZchn">
    <w:name w:val="Textkörper Zchn"/>
    <w:basedOn w:val="Absatz-Standardschriftart"/>
    <w:link w:val="Textkrper"/>
    <w:uiPriority w:val="99"/>
    <w:rsid w:val="00435980"/>
    <w:rPr>
      <w:rFonts w:ascii="Arial" w:hAnsi="Arial" w:cs="Arial"/>
      <w:sz w:val="24"/>
      <w:szCs w:val="24"/>
    </w:rPr>
  </w:style>
  <w:style w:type="paragraph" w:styleId="Textkrper2">
    <w:name w:val="Body Text 2"/>
    <w:basedOn w:val="Textkrper"/>
    <w:link w:val="Textkrper2Zchn"/>
    <w:uiPriority w:val="99"/>
    <w:qFormat/>
    <w:rsid w:val="00435980"/>
    <w:pPr>
      <w:ind w:left="1134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435980"/>
    <w:rPr>
      <w:rFonts w:ascii="Arial" w:hAnsi="Arial" w:cs="Arial"/>
      <w:sz w:val="24"/>
      <w:szCs w:val="24"/>
    </w:rPr>
  </w:style>
  <w:style w:type="paragraph" w:styleId="Liste3">
    <w:name w:val="List 3"/>
    <w:basedOn w:val="Standard"/>
    <w:uiPriority w:val="99"/>
    <w:qFormat/>
    <w:rsid w:val="00316476"/>
    <w:pPr>
      <w:numPr>
        <w:ilvl w:val="2"/>
        <w:numId w:val="27"/>
      </w:numPr>
      <w:spacing w:before="60" w:after="60"/>
      <w:ind w:left="2552" w:right="170" w:hanging="425"/>
    </w:pPr>
    <w:rPr>
      <w:rFonts w:cs="Times New Roman"/>
      <w:szCs w:val="20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3C0D25"/>
    <w:pPr>
      <w:pBdr>
        <w:bottom w:val="single" w:sz="8" w:space="4" w:color="4F81BD" w:themeColor="accent1"/>
      </w:pBdr>
      <w:spacing w:after="300"/>
      <w:ind w:right="170"/>
      <w:contextualSpacing/>
      <w:jc w:val="center"/>
    </w:pPr>
    <w:rPr>
      <w:rFonts w:eastAsiaTheme="majorEastAsia" w:cs="Arial"/>
      <w:b/>
      <w:color w:val="1F497D" w:themeColor="text2"/>
      <w:spacing w:val="5"/>
      <w:kern w:val="28"/>
      <w:sz w:val="44"/>
      <w:szCs w:val="44"/>
      <w:lang w:eastAsia="de-DE"/>
    </w:rPr>
  </w:style>
  <w:style w:type="character" w:customStyle="1" w:styleId="TitelZchn">
    <w:name w:val="Titel Zchn"/>
    <w:basedOn w:val="Absatz-Standardschriftart"/>
    <w:link w:val="Titel"/>
    <w:uiPriority w:val="10"/>
    <w:rsid w:val="003C0D25"/>
    <w:rPr>
      <w:rFonts w:ascii="Arial" w:eastAsiaTheme="majorEastAsia" w:hAnsi="Arial" w:cs="Arial"/>
      <w:b/>
      <w:color w:val="1F497D" w:themeColor="text2"/>
      <w:spacing w:val="5"/>
      <w:kern w:val="28"/>
      <w:sz w:val="44"/>
      <w:szCs w:val="44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0D25"/>
    <w:pPr>
      <w:numPr>
        <w:ilvl w:val="1"/>
      </w:numPr>
      <w:spacing w:before="120" w:after="120"/>
      <w:ind w:right="170"/>
      <w:jc w:val="center"/>
    </w:pPr>
    <w:rPr>
      <w:rFonts w:eastAsiaTheme="majorEastAsia" w:cs="Arial"/>
      <w:b/>
      <w:iCs/>
      <w:color w:val="1F497D" w:themeColor="text2"/>
      <w:spacing w:val="15"/>
      <w:sz w:val="28"/>
      <w:szCs w:val="28"/>
      <w:lang w:eastAsia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0D25"/>
    <w:rPr>
      <w:rFonts w:ascii="Arial" w:eastAsiaTheme="majorEastAsia" w:hAnsi="Arial" w:cs="Arial"/>
      <w:b/>
      <w:iCs/>
      <w:color w:val="1F497D" w:themeColor="text2"/>
      <w:spacing w:val="15"/>
      <w:sz w:val="28"/>
      <w:szCs w:val="28"/>
      <w:lang w:eastAsia="en-US"/>
    </w:rPr>
  </w:style>
  <w:style w:type="character" w:customStyle="1" w:styleId="FuzeileZchn">
    <w:name w:val="Fußzeile Zchn"/>
    <w:basedOn w:val="Absatz-Standardschriftart"/>
    <w:link w:val="Fuzeile"/>
    <w:rsid w:val="003C0D25"/>
    <w:rPr>
      <w:rFonts w:ascii="Arial" w:eastAsia="Times New Roman" w:hAnsi="Arial"/>
      <w:sz w:val="16"/>
      <w:szCs w:val="16"/>
    </w:rPr>
  </w:style>
  <w:style w:type="paragraph" w:customStyle="1" w:styleId="BLGRahmenKopf">
    <w:name w:val="BLG Rahmen Kopf"/>
    <w:basedOn w:val="Standard"/>
    <w:autoRedefine/>
    <w:qFormat/>
    <w:rsid w:val="003C0D25"/>
    <w:pPr>
      <w:jc w:val="center"/>
    </w:pPr>
    <w:rPr>
      <w:rFonts w:cs="Times New Roman"/>
      <w:b/>
      <w:sz w:val="20"/>
      <w:szCs w:val="20"/>
      <w:lang w:eastAsia="de-DE"/>
    </w:rPr>
  </w:style>
  <w:style w:type="paragraph" w:customStyle="1" w:styleId="BLGRahmenFelder">
    <w:name w:val="BLG Rahmen Felder"/>
    <w:basedOn w:val="Standard"/>
    <w:autoRedefine/>
    <w:qFormat/>
    <w:rsid w:val="00C626A5"/>
    <w:pPr>
      <w:ind w:right="170"/>
    </w:pPr>
    <w:rPr>
      <w:rFonts w:cs="Times New Roman"/>
      <w:b/>
      <w:szCs w:val="20"/>
      <w:lang w:eastAsia="de-DE"/>
    </w:rPr>
  </w:style>
  <w:style w:type="paragraph" w:styleId="Kopfzeile">
    <w:name w:val="header"/>
    <w:basedOn w:val="Standard"/>
    <w:link w:val="KopfzeileZchn"/>
    <w:autoRedefine/>
    <w:uiPriority w:val="99"/>
    <w:unhideWhenUsed/>
    <w:rsid w:val="003C0D25"/>
    <w:pPr>
      <w:tabs>
        <w:tab w:val="center" w:pos="4536"/>
        <w:tab w:val="right" w:pos="9072"/>
      </w:tabs>
      <w:ind w:right="170"/>
    </w:pPr>
    <w:rPr>
      <w:rFonts w:cs="Times New Roman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3C0D25"/>
    <w:rPr>
      <w:rFonts w:ascii="Arial" w:hAnsi="Arial" w:cstheme="minorBidi"/>
      <w:sz w:val="24"/>
      <w:szCs w:val="22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C0D25"/>
    <w:rPr>
      <w:color w:val="808080"/>
    </w:rPr>
  </w:style>
  <w:style w:type="paragraph" w:styleId="Textkrper3">
    <w:name w:val="Body Text 3"/>
    <w:basedOn w:val="Textkrper2"/>
    <w:link w:val="Textkrper3Zchn"/>
    <w:uiPriority w:val="99"/>
    <w:unhideWhenUsed/>
    <w:rsid w:val="00316476"/>
    <w:pPr>
      <w:ind w:left="2127"/>
    </w:pPr>
  </w:style>
  <w:style w:type="character" w:customStyle="1" w:styleId="Textkrper3Zchn">
    <w:name w:val="Textkörper 3 Zchn"/>
    <w:basedOn w:val="Absatz-Standardschriftart"/>
    <w:link w:val="Textkrper3"/>
    <w:uiPriority w:val="99"/>
    <w:rsid w:val="00316476"/>
    <w:rPr>
      <w:rFonts w:ascii="Arial" w:hAnsi="Arial" w:cs="Arial"/>
      <w:sz w:val="24"/>
      <w:szCs w:val="24"/>
    </w:rPr>
  </w:style>
  <w:style w:type="paragraph" w:styleId="Liste4">
    <w:name w:val="List 4"/>
    <w:basedOn w:val="Standard"/>
    <w:uiPriority w:val="99"/>
    <w:unhideWhenUsed/>
    <w:rsid w:val="00316476"/>
    <w:pPr>
      <w:numPr>
        <w:numId w:val="24"/>
      </w:numPr>
      <w:spacing w:before="60" w:after="60"/>
      <w:ind w:left="4111" w:right="170" w:hanging="283"/>
    </w:pPr>
    <w:rPr>
      <w:rFonts w:cs="Times New Roman"/>
      <w:szCs w:val="20"/>
      <w:lang w:eastAsia="de-DE"/>
    </w:rPr>
  </w:style>
  <w:style w:type="paragraph" w:customStyle="1" w:styleId="Textkrper4">
    <w:name w:val="Textkörper 4"/>
    <w:basedOn w:val="Textkrper3"/>
    <w:qFormat/>
    <w:rsid w:val="00316476"/>
    <w:pPr>
      <w:ind w:left="3828"/>
    </w:pPr>
  </w:style>
  <w:style w:type="paragraph" w:styleId="Listenabsatz">
    <w:name w:val="List Paragraph"/>
    <w:basedOn w:val="Standard"/>
    <w:uiPriority w:val="34"/>
    <w:rsid w:val="003C0D25"/>
    <w:pPr>
      <w:ind w:left="720" w:right="170"/>
      <w:contextualSpacing/>
    </w:pPr>
    <w:rPr>
      <w:rFonts w:cs="Times New Roman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C2CF1"/>
    <w:pPr>
      <w:spacing w:before="100" w:beforeAutospacing="1" w:after="100" w:afterAutospacing="1"/>
    </w:pPr>
    <w:rPr>
      <w:rFonts w:ascii="Times New Roman" w:eastAsiaTheme="minorEastAsia" w:hAnsi="Times New Roman"/>
      <w:szCs w:val="24"/>
    </w:rPr>
  </w:style>
  <w:style w:type="paragraph" w:styleId="Textkrper-Einzug2">
    <w:name w:val="Body Text Indent 2"/>
    <w:basedOn w:val="Standard"/>
    <w:link w:val="Textkrper-Einzug2Zchn"/>
    <w:unhideWhenUsed/>
    <w:rsid w:val="005921B8"/>
    <w:pPr>
      <w:spacing w:before="120" w:after="120"/>
      <w:ind w:left="1418" w:right="170"/>
    </w:pPr>
    <w:rPr>
      <w:rFonts w:cs="Times New Roman"/>
      <w:szCs w:val="20"/>
      <w:lang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9D34EA"/>
    <w:rPr>
      <w:rFonts w:ascii="Arial" w:hAnsi="Arial"/>
      <w:sz w:val="24"/>
    </w:rPr>
  </w:style>
  <w:style w:type="paragraph" w:styleId="Listennummer">
    <w:name w:val="List Number"/>
    <w:basedOn w:val="Standard"/>
    <w:uiPriority w:val="99"/>
    <w:unhideWhenUsed/>
    <w:qFormat/>
    <w:rsid w:val="00784088"/>
    <w:pPr>
      <w:numPr>
        <w:numId w:val="5"/>
      </w:numPr>
      <w:ind w:right="170"/>
      <w:contextualSpacing/>
    </w:pPr>
    <w:rPr>
      <w:rFonts w:cs="Times New Roman"/>
      <w:szCs w:val="20"/>
      <w:lang w:eastAsia="de-DE"/>
    </w:rPr>
  </w:style>
  <w:style w:type="paragraph" w:styleId="Listennummer3">
    <w:name w:val="List Number 3"/>
    <w:basedOn w:val="Listennummer2"/>
    <w:uiPriority w:val="99"/>
    <w:unhideWhenUsed/>
    <w:rsid w:val="00316476"/>
    <w:pPr>
      <w:numPr>
        <w:ilvl w:val="4"/>
      </w:numPr>
      <w:ind w:left="2127" w:hanging="993"/>
    </w:pPr>
  </w:style>
  <w:style w:type="paragraph" w:styleId="Textkrper-Einzug3">
    <w:name w:val="Body Text Indent 3"/>
    <w:basedOn w:val="Standard"/>
    <w:link w:val="Textkrper-Einzug3Zchn"/>
    <w:uiPriority w:val="99"/>
    <w:unhideWhenUsed/>
    <w:rsid w:val="00316476"/>
    <w:pPr>
      <w:spacing w:before="120" w:after="120"/>
      <w:ind w:left="2552" w:right="170"/>
    </w:pPr>
    <w:rPr>
      <w:rFonts w:cs="Times New Roman"/>
      <w:szCs w:val="24"/>
      <w:lang w:eastAsia="de-DE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316476"/>
    <w:rPr>
      <w:rFonts w:ascii="Arial" w:hAnsi="Arial"/>
      <w:sz w:val="24"/>
      <w:szCs w:val="24"/>
    </w:rPr>
  </w:style>
  <w:style w:type="paragraph" w:styleId="Listennummer4">
    <w:name w:val="List Number 4"/>
    <w:basedOn w:val="Listennummer3"/>
    <w:uiPriority w:val="99"/>
    <w:unhideWhenUsed/>
    <w:rsid w:val="00316476"/>
    <w:pPr>
      <w:numPr>
        <w:ilvl w:val="5"/>
      </w:numPr>
      <w:ind w:left="3828" w:hanging="1276"/>
    </w:pPr>
  </w:style>
  <w:style w:type="paragraph" w:customStyle="1" w:styleId="Textkrper-Einzug4">
    <w:name w:val="Textkörper-Einzug 4"/>
    <w:basedOn w:val="Textkrper-Einzug3"/>
    <w:qFormat/>
    <w:rsid w:val="00316476"/>
    <w:pPr>
      <w:ind w:left="4111"/>
    </w:pPr>
  </w:style>
  <w:style w:type="table" w:styleId="Tabellenraster">
    <w:name w:val="Table Grid"/>
    <w:basedOn w:val="NormaleTabelle"/>
    <w:uiPriority w:val="59"/>
    <w:rsid w:val="009E6F5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rbschat\Downloads\CDE_C-F003.02_Blanco_Quer_de%20(4)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44B9537B197945B52252D5D03004BB" ma:contentTypeVersion="10" ma:contentTypeDescription="Ein neues Dokument erstellen." ma:contentTypeScope="" ma:versionID="00f1cbf43bb4a81541704e56c94e3187">
  <xsd:schema xmlns:xsd="http://www.w3.org/2001/XMLSchema" xmlns:xs="http://www.w3.org/2001/XMLSchema" xmlns:p="http://schemas.microsoft.com/office/2006/metadata/properties" xmlns:ns3="3a04f8cc-aa3f-4673-9e76-857fa0b84abb" xmlns:ns4="41eea610-55ff-4a53-a19d-b67f4c2e0072" targetNamespace="http://schemas.microsoft.com/office/2006/metadata/properties" ma:root="true" ma:fieldsID="0d32c95322481dbb4d68ab272699cda9" ns3:_="" ns4:_="">
    <xsd:import namespace="3a04f8cc-aa3f-4673-9e76-857fa0b84abb"/>
    <xsd:import namespace="41eea610-55ff-4a53-a19d-b67f4c2e00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f8cc-aa3f-4673-9e76-857fa0b84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ea610-55ff-4a53-a19d-b67f4c2e007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55263D-D6ED-44BE-9E62-93E0443467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8B9F4E-A27C-401B-AF4B-8C58489A1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4f8cc-aa3f-4673-9e76-857fa0b84abb"/>
    <ds:schemaRef ds:uri="41eea610-55ff-4a53-a19d-b67f4c2e00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9E0FF1-B5EE-43E3-97BB-3C6EA464A1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CDE_C-F003.02_Blanco_Quer_de (4).dotx</Template>
  <TotalTime>0</TotalTime>
  <Pages>1</Pages>
  <Words>53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BLG Contract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Urbschat, Andreas</dc:creator>
  <cp:lastModifiedBy>Dustin Fehr</cp:lastModifiedBy>
  <cp:revision>5</cp:revision>
  <cp:lastPrinted>2023-08-15T12:43:00Z</cp:lastPrinted>
  <dcterms:created xsi:type="dcterms:W3CDTF">2023-08-15T12:44:00Z</dcterms:created>
  <dcterms:modified xsi:type="dcterms:W3CDTF">2024-04-16T16:57:00Z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mer">
    <vt:lpwstr>CDE_BBG-F0145.01</vt:lpwstr>
  </property>
  <property fmtid="{D5CDD505-2E9C-101B-9397-08002B2CF9AE}" pid="3" name="Version">
    <vt:lpwstr>1</vt:lpwstr>
  </property>
  <property fmtid="{D5CDD505-2E9C-101B-9397-08002B2CF9AE}" pid="4" name="Vorlagenversion">
    <vt:lpwstr>F0003.02, 05</vt:lpwstr>
  </property>
  <property fmtid="{D5CDD505-2E9C-101B-9397-08002B2CF9AE}" pid="5" name="Titel">
    <vt:lpwstr>Ausgabe Arbeitskleidung</vt:lpwstr>
  </property>
</Properties>
</file>